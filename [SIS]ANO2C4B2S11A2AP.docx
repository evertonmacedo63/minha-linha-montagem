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ED1477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ED1477">
        <w:rPr>
          <w:rFonts w:ascii="Poppins" w:hAnsi="Poppins" w:cs="Poppins"/>
          <w:bCs/>
          <w:szCs w:val="32"/>
        </w:rPr>
        <w:t xml:space="preserve">Roteiro de </w:t>
      </w:r>
      <w:r w:rsidR="00E227A8" w:rsidRPr="00ED1477">
        <w:rPr>
          <w:rFonts w:ascii="Poppins" w:hAnsi="Poppins" w:cs="Poppins"/>
          <w:bCs/>
          <w:szCs w:val="32"/>
        </w:rPr>
        <w:t xml:space="preserve">Atividade </w:t>
      </w:r>
      <w:r w:rsidRPr="00ED1477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ED1477" w:rsidRDefault="00814E58" w:rsidP="00814E58">
      <w:pPr>
        <w:rPr>
          <w:rFonts w:ascii="Poppins" w:hAnsi="Poppins" w:cs="Poppins"/>
        </w:rPr>
      </w:pPr>
    </w:p>
    <w:p w14:paraId="3859BC60" w14:textId="7A01095D" w:rsidR="00E227A8" w:rsidRPr="00ED1477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ED1477">
        <w:rPr>
          <w:rFonts w:ascii="Poppins" w:hAnsi="Poppins" w:cs="Poppins"/>
          <w:b w:val="0"/>
          <w:sz w:val="24"/>
          <w:szCs w:val="24"/>
          <w:u w:val="none"/>
        </w:rPr>
        <w:t>Nome:</w:t>
      </w:r>
      <w:r w:rsidR="00814E58" w:rsidRPr="00ED1477">
        <w:rPr>
          <w:rFonts w:ascii="Poppins" w:hAnsi="Poppins" w:cs="Poppins"/>
          <w:b w:val="0"/>
          <w:sz w:val="24"/>
          <w:szCs w:val="24"/>
          <w:u w:val="none"/>
        </w:rPr>
        <w:t xml:space="preserve"> </w:t>
      </w:r>
      <w:r w:rsidR="004E713D" w:rsidRPr="00ED1477">
        <w:rPr>
          <w:rFonts w:ascii="Poppins" w:hAnsi="Poppins" w:cs="Poppins"/>
          <w:b w:val="0"/>
          <w:sz w:val="24"/>
          <w:szCs w:val="24"/>
        </w:rPr>
        <w:t xml:space="preserve">                                                                                    </w:t>
      </w:r>
      <w:r w:rsidRPr="00ED1477">
        <w:rPr>
          <w:rFonts w:ascii="Poppins" w:hAnsi="Poppins" w:cs="Poppins"/>
        </w:rPr>
        <w:tab/>
      </w:r>
      <w:r w:rsidR="004E713D" w:rsidRPr="00ED1477">
        <w:rPr>
          <w:rFonts w:ascii="Poppins" w:hAnsi="Poppins" w:cs="Poppins"/>
          <w:b w:val="0"/>
          <w:sz w:val="24"/>
          <w:szCs w:val="24"/>
          <w:u w:val="none"/>
        </w:rPr>
        <w:t xml:space="preserve"> </w:t>
      </w:r>
      <w:r w:rsidRPr="00ED1477">
        <w:rPr>
          <w:rFonts w:ascii="Poppins" w:hAnsi="Poppins" w:cs="Poppins"/>
          <w:b w:val="0"/>
          <w:sz w:val="24"/>
          <w:szCs w:val="24"/>
          <w:u w:val="none"/>
        </w:rPr>
        <w:t>Turma</w:t>
      </w:r>
      <w:r w:rsidR="004E713D" w:rsidRPr="00ED1477">
        <w:rPr>
          <w:rFonts w:ascii="Poppins" w:hAnsi="Poppins" w:cs="Poppins"/>
          <w:b w:val="0"/>
          <w:sz w:val="24"/>
          <w:szCs w:val="24"/>
          <w:u w:val="none"/>
        </w:rPr>
        <w:t xml:space="preserve">: </w:t>
      </w:r>
      <w:r w:rsidR="004E713D" w:rsidRPr="00ED1477">
        <w:rPr>
          <w:rFonts w:ascii="Poppins" w:hAnsi="Poppins" w:cs="Poppins"/>
          <w:b w:val="0"/>
          <w:sz w:val="24"/>
          <w:szCs w:val="24"/>
        </w:rPr>
        <w:t xml:space="preserve">                          </w:t>
      </w:r>
      <w:proofErr w:type="gramStart"/>
      <w:r w:rsidR="004E713D" w:rsidRPr="00ED1477">
        <w:rPr>
          <w:rFonts w:ascii="Poppins" w:hAnsi="Poppins" w:cs="Poppins"/>
          <w:b w:val="0"/>
          <w:sz w:val="24"/>
          <w:szCs w:val="24"/>
        </w:rPr>
        <w:t xml:space="preserve">  </w:t>
      </w:r>
      <w:r w:rsidRPr="00ED1477">
        <w:rPr>
          <w:rFonts w:ascii="Poppins" w:hAnsi="Poppins" w:cs="Poppins"/>
          <w:b w:val="0"/>
          <w:color w:val="FFFFFF" w:themeColor="background1"/>
          <w:sz w:val="24"/>
          <w:szCs w:val="24"/>
        </w:rPr>
        <w:t>.</w:t>
      </w:r>
      <w:proofErr w:type="gramEnd"/>
    </w:p>
    <w:p w14:paraId="150B4459" w14:textId="77777777" w:rsidR="0060776C" w:rsidRPr="00ED1477" w:rsidRDefault="0060776C" w:rsidP="0060776C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70DF160C" w14:textId="77777777" w:rsidR="00693D72" w:rsidRPr="00ED1477" w:rsidRDefault="23C28A9F" w:rsidP="00693D72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ED1477">
        <w:rPr>
          <w:rFonts w:ascii="Poppins" w:hAnsi="Poppins" w:cs="Poppins"/>
          <w:b/>
          <w:bCs/>
          <w:noProof/>
          <w:sz w:val="32"/>
          <w:szCs w:val="32"/>
        </w:rPr>
        <w:t>Atividade: Backup de dados da Tech Dynamics</w:t>
      </w:r>
    </w:p>
    <w:p w14:paraId="30F37ABF" w14:textId="77777777" w:rsidR="007F7B93" w:rsidRPr="00ED1477" w:rsidRDefault="007F7B93" w:rsidP="00693D72">
      <w:pPr>
        <w:rPr>
          <w:rFonts w:ascii="Poppins" w:hAnsi="Poppins" w:cs="Poppins"/>
          <w:noProof/>
        </w:rPr>
      </w:pPr>
    </w:p>
    <w:p w14:paraId="77671E08" w14:textId="0D6061CF" w:rsidR="007F7B93" w:rsidRPr="00ED1477" w:rsidRDefault="007F7B93" w:rsidP="007F7B93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>Objetivos</w:t>
      </w:r>
      <w:r w:rsidRPr="00ED1477">
        <w:rPr>
          <w:rFonts w:ascii="Poppins" w:hAnsi="Poppins" w:cs="Poppins"/>
          <w:b/>
          <w:bCs/>
          <w:noProof/>
        </w:rPr>
        <w:br/>
      </w:r>
    </w:p>
    <w:p w14:paraId="49F81A15" w14:textId="3597C4CA" w:rsidR="007F7B93" w:rsidRPr="00ED1477" w:rsidRDefault="007F7B93" w:rsidP="00637059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Compreender a importância dos backups regulares </w:t>
      </w:r>
      <w:r w:rsidR="003157B4">
        <w:rPr>
          <w:rFonts w:ascii="Poppins" w:hAnsi="Poppins" w:cs="Poppins"/>
          <w:noProof/>
        </w:rPr>
        <w:t xml:space="preserve">para </w:t>
      </w:r>
      <w:r w:rsidRPr="00ED1477">
        <w:rPr>
          <w:rFonts w:ascii="Poppins" w:hAnsi="Poppins" w:cs="Poppins"/>
          <w:noProof/>
        </w:rPr>
        <w:t>o gerenciamento de banco de dados.</w:t>
      </w:r>
    </w:p>
    <w:p w14:paraId="4E0D7729" w14:textId="77777777" w:rsidR="007F7B93" w:rsidRPr="00ED1477" w:rsidRDefault="007F7B93" w:rsidP="00637059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Realizar backups completos de um banco de dados MySQL.</w:t>
      </w:r>
    </w:p>
    <w:p w14:paraId="75A1506F" w14:textId="5D6C05FB" w:rsidR="007F7B93" w:rsidRPr="00ED1477" w:rsidRDefault="007F7B93" w:rsidP="00637059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Restaura</w:t>
      </w:r>
      <w:r w:rsidR="009465D0" w:rsidRPr="00ED1477">
        <w:rPr>
          <w:rFonts w:ascii="Poppins" w:hAnsi="Poppins" w:cs="Poppins"/>
          <w:noProof/>
        </w:rPr>
        <w:t>r</w:t>
      </w:r>
      <w:r w:rsidRPr="00ED1477">
        <w:rPr>
          <w:rFonts w:ascii="Poppins" w:hAnsi="Poppins" w:cs="Poppins"/>
          <w:noProof/>
        </w:rPr>
        <w:t xml:space="preserve"> um banco de dados a partir de um arquivo de backup.</w:t>
      </w:r>
    </w:p>
    <w:p w14:paraId="4897ABC8" w14:textId="62AE6CF3" w:rsidR="007F7B93" w:rsidRPr="00ED1477" w:rsidRDefault="007F7B93" w:rsidP="00637059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Verifica</w:t>
      </w:r>
      <w:r w:rsidR="009465D0" w:rsidRPr="00ED1477">
        <w:rPr>
          <w:rFonts w:ascii="Poppins" w:hAnsi="Poppins" w:cs="Poppins"/>
          <w:noProof/>
        </w:rPr>
        <w:t>r a</w:t>
      </w:r>
      <w:r w:rsidRPr="00ED1477">
        <w:rPr>
          <w:rFonts w:ascii="Poppins" w:hAnsi="Poppins" w:cs="Poppins"/>
          <w:noProof/>
        </w:rPr>
        <w:t xml:space="preserve"> integridade dos dados após a restauração.</w:t>
      </w:r>
    </w:p>
    <w:p w14:paraId="2E252EAF" w14:textId="77777777" w:rsidR="007F7B93" w:rsidRPr="00ED1477" w:rsidRDefault="007F7B93" w:rsidP="00693D72">
      <w:pPr>
        <w:rPr>
          <w:rFonts w:ascii="Poppins" w:hAnsi="Poppins" w:cs="Poppins"/>
          <w:noProof/>
        </w:rPr>
      </w:pPr>
    </w:p>
    <w:p w14:paraId="1723E925" w14:textId="45950962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 xml:space="preserve">Contexto </w:t>
      </w:r>
    </w:p>
    <w:p w14:paraId="325C87DA" w14:textId="041900DF" w:rsidR="00693D72" w:rsidRPr="00ED1477" w:rsidRDefault="23C28A9F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Você foi contratado como </w:t>
      </w:r>
      <w:r w:rsidR="003157B4">
        <w:rPr>
          <w:rFonts w:ascii="Poppins" w:hAnsi="Poppins" w:cs="Poppins"/>
          <w:noProof/>
        </w:rPr>
        <w:t xml:space="preserve">um </w:t>
      </w:r>
      <w:r w:rsidRPr="00ED1477">
        <w:rPr>
          <w:rFonts w:ascii="Poppins" w:hAnsi="Poppins" w:cs="Poppins"/>
          <w:noProof/>
        </w:rPr>
        <w:t xml:space="preserve">administrador de banco de dados </w:t>
      </w:r>
      <w:r w:rsidR="003157B4">
        <w:rPr>
          <w:rFonts w:ascii="Poppins" w:hAnsi="Poppins" w:cs="Poppins"/>
          <w:noProof/>
        </w:rPr>
        <w:t>em</w:t>
      </w:r>
      <w:r w:rsidRPr="00ED1477">
        <w:rPr>
          <w:rFonts w:ascii="Poppins" w:hAnsi="Poppins" w:cs="Poppins"/>
          <w:noProof/>
        </w:rPr>
        <w:t xml:space="preserve"> uma empresa de tecnologia. Sua primeira tarefa é garantir a integridade dos dados por meio de backups regulares e estar preparado para restaurá-los em caso de falha. Nes</w:t>
      </w:r>
      <w:r w:rsidR="003157B4">
        <w:rPr>
          <w:rFonts w:ascii="Poppins" w:hAnsi="Poppins" w:cs="Poppins"/>
          <w:noProof/>
        </w:rPr>
        <w:t>s</w:t>
      </w:r>
      <w:r w:rsidRPr="00ED1477">
        <w:rPr>
          <w:rFonts w:ascii="Poppins" w:hAnsi="Poppins" w:cs="Poppins"/>
          <w:noProof/>
        </w:rPr>
        <w:t xml:space="preserve">a atividade, você </w:t>
      </w:r>
      <w:r w:rsidR="00040435" w:rsidRPr="00ED1477">
        <w:rPr>
          <w:rFonts w:ascii="Poppins" w:hAnsi="Poppins" w:cs="Poppins"/>
          <w:noProof/>
        </w:rPr>
        <w:t xml:space="preserve">vai </w:t>
      </w:r>
      <w:r w:rsidRPr="00ED1477">
        <w:rPr>
          <w:rFonts w:ascii="Poppins" w:hAnsi="Poppins" w:cs="Poppins"/>
          <w:noProof/>
        </w:rPr>
        <w:t xml:space="preserve">realizar operações de </w:t>
      </w:r>
      <w:r w:rsidRPr="00ED1477">
        <w:rPr>
          <w:rFonts w:ascii="Poppins" w:hAnsi="Poppins" w:cs="Poppins"/>
          <w:b/>
          <w:bCs/>
          <w:noProof/>
        </w:rPr>
        <w:t>backup</w:t>
      </w:r>
      <w:r w:rsidRPr="00ED1477">
        <w:rPr>
          <w:rFonts w:ascii="Poppins" w:hAnsi="Poppins" w:cs="Poppins"/>
          <w:noProof/>
        </w:rPr>
        <w:t xml:space="preserve"> e </w:t>
      </w:r>
      <w:r w:rsidRPr="00ED1477">
        <w:rPr>
          <w:rFonts w:ascii="Poppins" w:hAnsi="Poppins" w:cs="Poppins"/>
          <w:b/>
          <w:bCs/>
          <w:noProof/>
        </w:rPr>
        <w:t>restauração</w:t>
      </w:r>
      <w:r w:rsidRPr="00ED1477">
        <w:rPr>
          <w:rFonts w:ascii="Poppins" w:hAnsi="Poppins" w:cs="Poppins"/>
          <w:noProof/>
        </w:rPr>
        <w:t xml:space="preserve"> de um banco de dados MySQL.</w:t>
      </w:r>
    </w:p>
    <w:p w14:paraId="6530963F" w14:textId="2CB8416D" w:rsidR="4E825CC0" w:rsidRPr="00ED1477" w:rsidRDefault="4E825CC0" w:rsidP="4E825CC0">
      <w:pPr>
        <w:rPr>
          <w:rFonts w:ascii="Poppins" w:hAnsi="Poppins" w:cs="Poppins"/>
          <w:noProof/>
          <w:sz w:val="18"/>
          <w:szCs w:val="18"/>
        </w:rPr>
      </w:pPr>
    </w:p>
    <w:p w14:paraId="2E5BA260" w14:textId="2CD30965" w:rsidR="007F7B93" w:rsidRPr="00ED1477" w:rsidRDefault="23C28A9F" w:rsidP="23C28A9F">
      <w:pPr>
        <w:rPr>
          <w:rFonts w:ascii="Poppins" w:hAnsi="Poppins" w:cs="Poppins"/>
          <w:noProof/>
          <w:sz w:val="18"/>
          <w:szCs w:val="18"/>
        </w:rPr>
      </w:pPr>
      <w:r w:rsidRPr="00ED1477">
        <w:rPr>
          <w:rFonts w:ascii="Poppins" w:hAnsi="Poppins" w:cs="Poppins"/>
          <w:noProof/>
          <w:sz w:val="18"/>
          <w:szCs w:val="18"/>
        </w:rPr>
        <w:t>Situação fictícia produzida pela SEDUC-SP.</w:t>
      </w:r>
    </w:p>
    <w:p w14:paraId="13DF723C" w14:textId="1A9B2290" w:rsidR="00693D72" w:rsidRPr="00ED1477" w:rsidRDefault="00693D72" w:rsidP="00693D72">
      <w:pPr>
        <w:rPr>
          <w:rFonts w:ascii="Poppins" w:hAnsi="Poppins" w:cs="Poppins"/>
          <w:noProof/>
        </w:rPr>
      </w:pPr>
    </w:p>
    <w:p w14:paraId="7E2E1F64" w14:textId="7126C971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 xml:space="preserve">Passos da </w:t>
      </w:r>
      <w:r w:rsidR="00797D2C" w:rsidRPr="00ED1477">
        <w:rPr>
          <w:rFonts w:ascii="Poppins" w:hAnsi="Poppins" w:cs="Poppins"/>
          <w:b/>
          <w:bCs/>
          <w:noProof/>
        </w:rPr>
        <w:t>a</w:t>
      </w:r>
      <w:r w:rsidRPr="00ED1477">
        <w:rPr>
          <w:rFonts w:ascii="Poppins" w:hAnsi="Poppins" w:cs="Poppins"/>
          <w:b/>
          <w:bCs/>
          <w:noProof/>
        </w:rPr>
        <w:t>tividade</w:t>
      </w:r>
    </w:p>
    <w:p w14:paraId="2B8EDC4B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4A7736FD" w14:textId="2B84E8B3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 xml:space="preserve">1. Preparação do </w:t>
      </w:r>
      <w:r w:rsidR="00A96EBC" w:rsidRPr="00ED1477">
        <w:rPr>
          <w:rFonts w:ascii="Poppins" w:hAnsi="Poppins" w:cs="Poppins"/>
          <w:b/>
          <w:bCs/>
          <w:noProof/>
        </w:rPr>
        <w:t>b</w:t>
      </w:r>
      <w:r w:rsidRPr="00ED1477">
        <w:rPr>
          <w:rFonts w:ascii="Poppins" w:hAnsi="Poppins" w:cs="Poppins"/>
          <w:b/>
          <w:bCs/>
          <w:noProof/>
        </w:rPr>
        <w:t xml:space="preserve">anco de </w:t>
      </w:r>
      <w:r w:rsidR="00A96EBC" w:rsidRPr="00ED1477">
        <w:rPr>
          <w:rFonts w:ascii="Poppins" w:hAnsi="Poppins" w:cs="Poppins"/>
          <w:b/>
          <w:bCs/>
          <w:noProof/>
        </w:rPr>
        <w:t>d</w:t>
      </w:r>
      <w:r w:rsidRPr="00ED1477">
        <w:rPr>
          <w:rFonts w:ascii="Poppins" w:hAnsi="Poppins" w:cs="Poppins"/>
          <w:b/>
          <w:bCs/>
          <w:noProof/>
        </w:rPr>
        <w:t>ados</w:t>
      </w:r>
    </w:p>
    <w:p w14:paraId="1B434780" w14:textId="77777777" w:rsidR="007F7B93" w:rsidRPr="00ED1477" w:rsidRDefault="007F7B93" w:rsidP="00693D72">
      <w:pPr>
        <w:rPr>
          <w:rFonts w:ascii="Poppins" w:hAnsi="Poppins" w:cs="Poppins"/>
          <w:noProof/>
        </w:rPr>
      </w:pPr>
    </w:p>
    <w:p w14:paraId="5A8564E5" w14:textId="4E430B88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Antes de realizar o backup, vamos criar um banco de dados fictício para a atividade. Suponha que a empresa tenha um banco chamado empresa_dados</w:t>
      </w:r>
      <w:r w:rsidR="003157B4">
        <w:rPr>
          <w:rFonts w:ascii="Poppins" w:hAnsi="Poppins" w:cs="Poppins"/>
          <w:noProof/>
        </w:rPr>
        <w:t>,</w:t>
      </w:r>
      <w:r w:rsidRPr="00ED1477">
        <w:rPr>
          <w:rFonts w:ascii="Poppins" w:hAnsi="Poppins" w:cs="Poppins"/>
          <w:noProof/>
        </w:rPr>
        <w:t xml:space="preserve"> que armazena informações sobre clientes e produtos.</w:t>
      </w:r>
    </w:p>
    <w:p w14:paraId="55165D12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4A7C8EFD" w14:textId="19CEC783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>Script para criar o banco de dados e popular com dados</w:t>
      </w:r>
    </w:p>
    <w:p w14:paraId="72961DD9" w14:textId="77777777" w:rsidR="007F7B93" w:rsidRPr="00ED1477" w:rsidRDefault="007F7B93" w:rsidP="00693D72">
      <w:pPr>
        <w:rPr>
          <w:rFonts w:ascii="Poppins" w:hAnsi="Poppins" w:cs="Poppins"/>
          <w:noProof/>
        </w:rPr>
      </w:pPr>
    </w:p>
    <w:p w14:paraId="5FF0B1F2" w14:textId="55FD5441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-- Criação do banco de dados</w:t>
      </w:r>
    </w:p>
    <w:p w14:paraId="2FE76DE7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lastRenderedPageBreak/>
        <w:t>CREATE DATABASE empresa_dados;</w:t>
      </w:r>
    </w:p>
    <w:p w14:paraId="5C6FFA5A" w14:textId="77777777" w:rsidR="00693D72" w:rsidRPr="00ED1477" w:rsidRDefault="00693D72" w:rsidP="00693D72">
      <w:pPr>
        <w:rPr>
          <w:rFonts w:ascii="Poppins" w:hAnsi="Poppins" w:cs="Poppins"/>
          <w:noProof/>
        </w:rPr>
      </w:pPr>
    </w:p>
    <w:p w14:paraId="4EE43AD1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-- Selecionar o banco de dados</w:t>
      </w:r>
    </w:p>
    <w:p w14:paraId="24B141E3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USE empresa_dados;</w:t>
      </w:r>
    </w:p>
    <w:p w14:paraId="3F3972C3" w14:textId="77777777" w:rsidR="00693D72" w:rsidRPr="00ED1477" w:rsidRDefault="00693D72" w:rsidP="00693D72">
      <w:pPr>
        <w:rPr>
          <w:rFonts w:ascii="Poppins" w:hAnsi="Poppins" w:cs="Poppins"/>
          <w:noProof/>
        </w:rPr>
      </w:pPr>
    </w:p>
    <w:p w14:paraId="19F47FC1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-- Criação da tabela de clientes</w:t>
      </w:r>
    </w:p>
    <w:p w14:paraId="53D5CB94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CREATE TABLE clientes (</w:t>
      </w:r>
    </w:p>
    <w:p w14:paraId="4BEFDD02" w14:textId="77777777" w:rsidR="00693D72" w:rsidRPr="009774D8" w:rsidRDefault="00693D72" w:rsidP="00693D72">
      <w:pPr>
        <w:rPr>
          <w:rFonts w:ascii="Poppins" w:hAnsi="Poppins" w:cs="Poppins"/>
          <w:noProof/>
          <w:lang w:val="en-US"/>
        </w:rPr>
      </w:pPr>
      <w:r w:rsidRPr="00ED1477">
        <w:rPr>
          <w:rFonts w:ascii="Poppins" w:hAnsi="Poppins" w:cs="Poppins"/>
          <w:noProof/>
        </w:rPr>
        <w:t xml:space="preserve">    </w:t>
      </w:r>
      <w:r w:rsidRPr="009774D8">
        <w:rPr>
          <w:rFonts w:ascii="Poppins" w:hAnsi="Poppins" w:cs="Poppins"/>
          <w:noProof/>
          <w:lang w:val="en-US"/>
        </w:rPr>
        <w:t>id_cliente INT PRIMARY KEY AUTO_INCREMENT,</w:t>
      </w:r>
    </w:p>
    <w:p w14:paraId="4BFE7350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9774D8">
        <w:rPr>
          <w:rFonts w:ascii="Poppins" w:hAnsi="Poppins" w:cs="Poppins"/>
          <w:noProof/>
          <w:lang w:val="en-US"/>
        </w:rPr>
        <w:t xml:space="preserve">    </w:t>
      </w:r>
      <w:r w:rsidRPr="00ED1477">
        <w:rPr>
          <w:rFonts w:ascii="Poppins" w:hAnsi="Poppins" w:cs="Poppins"/>
          <w:noProof/>
        </w:rPr>
        <w:t>nome VARCHAR(100),</w:t>
      </w:r>
    </w:p>
    <w:p w14:paraId="7B9A98E1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    email VARCHAR(100),</w:t>
      </w:r>
    </w:p>
    <w:p w14:paraId="74E7E140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    cidade VARCHAR(50)</w:t>
      </w:r>
    </w:p>
    <w:p w14:paraId="7EB95BA4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);</w:t>
      </w:r>
    </w:p>
    <w:p w14:paraId="27FDAB79" w14:textId="77777777" w:rsidR="00693D72" w:rsidRPr="00ED1477" w:rsidRDefault="00693D72" w:rsidP="00693D72">
      <w:pPr>
        <w:rPr>
          <w:rFonts w:ascii="Poppins" w:hAnsi="Poppins" w:cs="Poppins"/>
          <w:noProof/>
        </w:rPr>
      </w:pPr>
    </w:p>
    <w:p w14:paraId="49A81567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-- Criação da tabela de produtos</w:t>
      </w:r>
    </w:p>
    <w:p w14:paraId="5049DF18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CREATE TABLE produtos (</w:t>
      </w:r>
    </w:p>
    <w:p w14:paraId="3D006AEB" w14:textId="77777777" w:rsidR="00693D72" w:rsidRPr="009774D8" w:rsidRDefault="00693D72" w:rsidP="00693D72">
      <w:pPr>
        <w:rPr>
          <w:rFonts w:ascii="Poppins" w:hAnsi="Poppins" w:cs="Poppins"/>
          <w:noProof/>
          <w:lang w:val="en-US"/>
        </w:rPr>
      </w:pPr>
      <w:r w:rsidRPr="00ED1477">
        <w:rPr>
          <w:rFonts w:ascii="Poppins" w:hAnsi="Poppins" w:cs="Poppins"/>
          <w:noProof/>
        </w:rPr>
        <w:t xml:space="preserve">    </w:t>
      </w:r>
      <w:r w:rsidRPr="009774D8">
        <w:rPr>
          <w:rFonts w:ascii="Poppins" w:hAnsi="Poppins" w:cs="Poppins"/>
          <w:noProof/>
          <w:lang w:val="en-US"/>
        </w:rPr>
        <w:t>id_produto INT PRIMARY KEY AUTO_INCREMENT,</w:t>
      </w:r>
    </w:p>
    <w:p w14:paraId="541292FC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9774D8">
        <w:rPr>
          <w:rFonts w:ascii="Poppins" w:hAnsi="Poppins" w:cs="Poppins"/>
          <w:noProof/>
          <w:lang w:val="en-US"/>
        </w:rPr>
        <w:t xml:space="preserve">    </w:t>
      </w:r>
      <w:r w:rsidRPr="00ED1477">
        <w:rPr>
          <w:rFonts w:ascii="Poppins" w:hAnsi="Poppins" w:cs="Poppins"/>
          <w:noProof/>
        </w:rPr>
        <w:t>nome_produto VARCHAR(100),</w:t>
      </w:r>
    </w:p>
    <w:p w14:paraId="679DB0AD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    preco DECIMAL(10,2),</w:t>
      </w:r>
    </w:p>
    <w:p w14:paraId="278FC29A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    estoque INT</w:t>
      </w:r>
    </w:p>
    <w:p w14:paraId="51295B0C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);</w:t>
      </w:r>
    </w:p>
    <w:p w14:paraId="3A96B1AD" w14:textId="77777777" w:rsidR="00693D72" w:rsidRPr="00ED1477" w:rsidRDefault="00693D72" w:rsidP="00693D72">
      <w:pPr>
        <w:rPr>
          <w:rFonts w:ascii="Poppins" w:hAnsi="Poppins" w:cs="Poppins"/>
          <w:noProof/>
        </w:rPr>
      </w:pPr>
    </w:p>
    <w:p w14:paraId="422B1D47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-- Inserção de alguns dados nas tabelas</w:t>
      </w:r>
    </w:p>
    <w:p w14:paraId="0B0F080F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INSERT INTO clientes (nome, email, cidade) VALUES </w:t>
      </w:r>
    </w:p>
    <w:p w14:paraId="5AB4E411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('Carlos Silva', 'carlos@email.com', 'São Paulo'),</w:t>
      </w:r>
    </w:p>
    <w:p w14:paraId="689E37FD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('Ana Souza', 'ana@email.com', 'Rio de Janeiro');</w:t>
      </w:r>
    </w:p>
    <w:p w14:paraId="18D6E09F" w14:textId="77777777" w:rsidR="00693D72" w:rsidRPr="00ED1477" w:rsidRDefault="00693D72" w:rsidP="00693D72">
      <w:pPr>
        <w:rPr>
          <w:rFonts w:ascii="Poppins" w:hAnsi="Poppins" w:cs="Poppins"/>
          <w:noProof/>
        </w:rPr>
      </w:pPr>
    </w:p>
    <w:p w14:paraId="0673E2F8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INSERT INTO produtos (nome_produto, preco, estoque) VALUES </w:t>
      </w:r>
    </w:p>
    <w:p w14:paraId="26D70835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('Notebook', 2500.00, 10),</w:t>
      </w:r>
    </w:p>
    <w:p w14:paraId="22629101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('Smartphone', 1500.00, 25);</w:t>
      </w:r>
    </w:p>
    <w:p w14:paraId="4B9778E5" w14:textId="77777777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</w:p>
    <w:p w14:paraId="3A618C3C" w14:textId="3BDF3416" w:rsidR="00693D72" w:rsidRPr="00ED1477" w:rsidRDefault="00693D72" w:rsidP="005F778B">
      <w:pPr>
        <w:tabs>
          <w:tab w:val="right" w:pos="9639"/>
        </w:tabs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 xml:space="preserve">2. Realizando o </w:t>
      </w:r>
      <w:r w:rsidR="00A96EBC" w:rsidRPr="00ED1477">
        <w:rPr>
          <w:rFonts w:ascii="Poppins" w:hAnsi="Poppins" w:cs="Poppins"/>
          <w:b/>
          <w:bCs/>
          <w:noProof/>
        </w:rPr>
        <w:t>b</w:t>
      </w:r>
      <w:r w:rsidRPr="00ED1477">
        <w:rPr>
          <w:rFonts w:ascii="Poppins" w:hAnsi="Poppins" w:cs="Poppins"/>
          <w:b/>
          <w:bCs/>
          <w:noProof/>
        </w:rPr>
        <w:t xml:space="preserve">ackup </w:t>
      </w:r>
      <w:r w:rsidR="00A96EBC" w:rsidRPr="00ED1477">
        <w:rPr>
          <w:rFonts w:ascii="Poppins" w:hAnsi="Poppins" w:cs="Poppins"/>
          <w:b/>
          <w:bCs/>
          <w:noProof/>
        </w:rPr>
        <w:t>c</w:t>
      </w:r>
      <w:r w:rsidRPr="00ED1477">
        <w:rPr>
          <w:rFonts w:ascii="Poppins" w:hAnsi="Poppins" w:cs="Poppins"/>
          <w:b/>
          <w:bCs/>
          <w:noProof/>
        </w:rPr>
        <w:t>ompleto</w:t>
      </w:r>
      <w:r w:rsidR="005F778B" w:rsidRPr="00ED1477">
        <w:rPr>
          <w:rFonts w:ascii="Poppins" w:hAnsi="Poppins" w:cs="Poppins"/>
          <w:b/>
          <w:bCs/>
          <w:noProof/>
        </w:rPr>
        <w:tab/>
      </w:r>
    </w:p>
    <w:p w14:paraId="284DFB9B" w14:textId="77777777" w:rsidR="007F7B93" w:rsidRPr="00ED1477" w:rsidRDefault="007F7B93" w:rsidP="00693D72">
      <w:pPr>
        <w:rPr>
          <w:rFonts w:ascii="Poppins" w:hAnsi="Poppins" w:cs="Poppins"/>
          <w:noProof/>
        </w:rPr>
      </w:pPr>
    </w:p>
    <w:p w14:paraId="4B4DAE77" w14:textId="7D1E33CC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Agora que temos o banco de dados empresa_dados, você deve realizar um </w:t>
      </w:r>
      <w:r w:rsidRPr="00ED1477">
        <w:rPr>
          <w:rFonts w:ascii="Poppins" w:hAnsi="Poppins" w:cs="Poppins"/>
          <w:b/>
          <w:bCs/>
          <w:noProof/>
        </w:rPr>
        <w:t>backup completo</w:t>
      </w:r>
      <w:r w:rsidRPr="00FD5255">
        <w:rPr>
          <w:rFonts w:ascii="Poppins" w:hAnsi="Poppins" w:cs="Poppins"/>
          <w:noProof/>
        </w:rPr>
        <w:t xml:space="preserve"> </w:t>
      </w:r>
      <w:r w:rsidRPr="00ED1477">
        <w:rPr>
          <w:rFonts w:ascii="Poppins" w:hAnsi="Poppins" w:cs="Poppins"/>
          <w:noProof/>
        </w:rPr>
        <w:t>usando o comando mysqldump no prompt de comando.</w:t>
      </w:r>
    </w:p>
    <w:p w14:paraId="34833888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7E2AEECF" w14:textId="2CC8A550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lastRenderedPageBreak/>
        <w:t>Instruções</w:t>
      </w:r>
    </w:p>
    <w:p w14:paraId="4B1423FD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50186466" w14:textId="70A04E2F" w:rsidR="00693D72" w:rsidRPr="00ED1477" w:rsidRDefault="00693D72" w:rsidP="00637059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O backup completo cria um arquivo .sql co</w:t>
      </w:r>
      <w:r w:rsidR="003157B4">
        <w:rPr>
          <w:rFonts w:ascii="Poppins" w:hAnsi="Poppins" w:cs="Poppins"/>
          <w:noProof/>
        </w:rPr>
        <w:t>m</w:t>
      </w:r>
      <w:r w:rsidRPr="00ED1477">
        <w:rPr>
          <w:rFonts w:ascii="Poppins" w:hAnsi="Poppins" w:cs="Poppins"/>
          <w:noProof/>
        </w:rPr>
        <w:t xml:space="preserve"> todas as instruções necessárias para recriar o banco de dados com seus dados e estrutura.</w:t>
      </w:r>
    </w:p>
    <w:p w14:paraId="244E1E84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725DE33F" w14:textId="044E1348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 xml:space="preserve">Comando para realizar o backup </w:t>
      </w:r>
      <w:r w:rsidR="00A96EBC" w:rsidRPr="00ED1477">
        <w:rPr>
          <w:rFonts w:ascii="Poppins" w:hAnsi="Poppins" w:cs="Poppins"/>
          <w:b/>
          <w:bCs/>
          <w:noProof/>
        </w:rPr>
        <w:t>n</w:t>
      </w:r>
      <w:r w:rsidRPr="00ED1477">
        <w:rPr>
          <w:rFonts w:ascii="Poppins" w:hAnsi="Poppins" w:cs="Poppins"/>
          <w:b/>
          <w:bCs/>
          <w:noProof/>
        </w:rPr>
        <w:t xml:space="preserve">o prompt de comando do </w:t>
      </w:r>
      <w:r w:rsidR="00EA62AF">
        <w:rPr>
          <w:rFonts w:ascii="Poppins" w:hAnsi="Poppins" w:cs="Poppins"/>
          <w:b/>
          <w:bCs/>
          <w:noProof/>
        </w:rPr>
        <w:t>W</w:t>
      </w:r>
      <w:r w:rsidRPr="00ED1477">
        <w:rPr>
          <w:rFonts w:ascii="Poppins" w:hAnsi="Poppins" w:cs="Poppins"/>
          <w:b/>
          <w:bCs/>
          <w:noProof/>
        </w:rPr>
        <w:t>indows</w:t>
      </w:r>
    </w:p>
    <w:p w14:paraId="3EE16AC9" w14:textId="77777777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</w:p>
    <w:p w14:paraId="33753882" w14:textId="16E3DEA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mysqldump -u root -p empresa_dados &gt; backup_empresa_dados.sql</w:t>
      </w:r>
    </w:p>
    <w:p w14:paraId="3EB6225E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33059B15" w14:textId="1128EC32" w:rsidR="00693D72" w:rsidRPr="00ED1477" w:rsidRDefault="00693D72" w:rsidP="00637059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b/>
          <w:bCs/>
          <w:noProof/>
        </w:rPr>
        <w:t>Explicação</w:t>
      </w:r>
    </w:p>
    <w:p w14:paraId="791B55E2" w14:textId="3793D66B" w:rsidR="00693D72" w:rsidRPr="00ED1477" w:rsidRDefault="00693D72" w:rsidP="00637059">
      <w:pPr>
        <w:numPr>
          <w:ilvl w:val="1"/>
          <w:numId w:val="3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mysqldump: </w:t>
      </w:r>
      <w:r w:rsidR="00EA62AF">
        <w:rPr>
          <w:rFonts w:ascii="Poppins" w:hAnsi="Poppins" w:cs="Poppins"/>
          <w:noProof/>
        </w:rPr>
        <w:t>u</w:t>
      </w:r>
      <w:r w:rsidRPr="00ED1477">
        <w:rPr>
          <w:rFonts w:ascii="Poppins" w:hAnsi="Poppins" w:cs="Poppins"/>
          <w:noProof/>
        </w:rPr>
        <w:t>tilitário para fazer backups no MySQL.</w:t>
      </w:r>
    </w:p>
    <w:p w14:paraId="28BAB677" w14:textId="2FB37E42" w:rsidR="00693D72" w:rsidRPr="00ED1477" w:rsidRDefault="00693D72" w:rsidP="00637059">
      <w:pPr>
        <w:numPr>
          <w:ilvl w:val="1"/>
          <w:numId w:val="3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-u root: </w:t>
      </w:r>
      <w:r w:rsidR="00EA62AF">
        <w:rPr>
          <w:rFonts w:ascii="Poppins" w:hAnsi="Poppins" w:cs="Poppins"/>
          <w:noProof/>
        </w:rPr>
        <w:t>i</w:t>
      </w:r>
      <w:r w:rsidRPr="00ED1477">
        <w:rPr>
          <w:rFonts w:ascii="Poppins" w:hAnsi="Poppins" w:cs="Poppins"/>
          <w:noProof/>
        </w:rPr>
        <w:t>ndica o nome de usuário (root no exemplo).</w:t>
      </w:r>
    </w:p>
    <w:p w14:paraId="1DF6B458" w14:textId="48C1E504" w:rsidR="00693D72" w:rsidRPr="00ED1477" w:rsidRDefault="00693D72" w:rsidP="00637059">
      <w:pPr>
        <w:numPr>
          <w:ilvl w:val="1"/>
          <w:numId w:val="3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-p: </w:t>
      </w:r>
      <w:r w:rsidR="00EA62AF">
        <w:rPr>
          <w:rFonts w:ascii="Poppins" w:hAnsi="Poppins" w:cs="Poppins"/>
          <w:noProof/>
        </w:rPr>
        <w:t>s</w:t>
      </w:r>
      <w:r w:rsidRPr="00ED1477">
        <w:rPr>
          <w:rFonts w:ascii="Poppins" w:hAnsi="Poppins" w:cs="Poppins"/>
          <w:noProof/>
        </w:rPr>
        <w:t>olicita a senha do usuário.</w:t>
      </w:r>
    </w:p>
    <w:p w14:paraId="1C7167E4" w14:textId="10A2542E" w:rsidR="00693D72" w:rsidRPr="00ED1477" w:rsidRDefault="00693D72" w:rsidP="00637059">
      <w:pPr>
        <w:numPr>
          <w:ilvl w:val="1"/>
          <w:numId w:val="3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empresa_dados: </w:t>
      </w:r>
      <w:r w:rsidR="00EA62AF">
        <w:rPr>
          <w:rFonts w:ascii="Poppins" w:hAnsi="Poppins" w:cs="Poppins"/>
          <w:noProof/>
        </w:rPr>
        <w:t>n</w:t>
      </w:r>
      <w:r w:rsidRPr="00ED1477">
        <w:rPr>
          <w:rFonts w:ascii="Poppins" w:hAnsi="Poppins" w:cs="Poppins"/>
          <w:noProof/>
        </w:rPr>
        <w:t>ome do banco de dados a ser feito o backup.</w:t>
      </w:r>
    </w:p>
    <w:p w14:paraId="45AB5A16" w14:textId="50E45B6E" w:rsidR="00693D72" w:rsidRPr="00ED1477" w:rsidRDefault="00693D72" w:rsidP="00637059">
      <w:pPr>
        <w:numPr>
          <w:ilvl w:val="1"/>
          <w:numId w:val="3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&gt; backup_empresa_dados.sql: </w:t>
      </w:r>
      <w:r w:rsidR="00EA62AF">
        <w:rPr>
          <w:rFonts w:ascii="Poppins" w:hAnsi="Poppins" w:cs="Poppins"/>
          <w:noProof/>
        </w:rPr>
        <w:t>d</w:t>
      </w:r>
      <w:r w:rsidRPr="00ED1477">
        <w:rPr>
          <w:rFonts w:ascii="Poppins" w:hAnsi="Poppins" w:cs="Poppins"/>
          <w:noProof/>
        </w:rPr>
        <w:t>ireciona a saída para um arquivo chamado backup_empresa_dados.sql</w:t>
      </w:r>
    </w:p>
    <w:p w14:paraId="04D568FE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59ABEA0A" w14:textId="0FDF84FF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 xml:space="preserve">Resultado </w:t>
      </w:r>
      <w:r w:rsidR="00A96EBC" w:rsidRPr="00ED1477">
        <w:rPr>
          <w:rFonts w:ascii="Poppins" w:hAnsi="Poppins" w:cs="Poppins"/>
          <w:b/>
          <w:bCs/>
          <w:noProof/>
        </w:rPr>
        <w:t>e</w:t>
      </w:r>
      <w:r w:rsidRPr="00ED1477">
        <w:rPr>
          <w:rFonts w:ascii="Poppins" w:hAnsi="Poppins" w:cs="Poppins"/>
          <w:b/>
          <w:bCs/>
          <w:noProof/>
        </w:rPr>
        <w:t>sperado</w:t>
      </w:r>
    </w:p>
    <w:p w14:paraId="63C4BD09" w14:textId="77777777" w:rsidR="007F7B93" w:rsidRPr="00ED1477" w:rsidRDefault="007F7B93" w:rsidP="00693D72">
      <w:pPr>
        <w:rPr>
          <w:rFonts w:ascii="Poppins" w:hAnsi="Poppins" w:cs="Poppins"/>
          <w:noProof/>
        </w:rPr>
      </w:pPr>
    </w:p>
    <w:p w14:paraId="333E58A0" w14:textId="4AE9BEEB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Um arquivo backup_empresa_dados.sql será gerado no diretório atual</w:t>
      </w:r>
      <w:r w:rsidR="003157B4">
        <w:rPr>
          <w:rFonts w:ascii="Poppins" w:hAnsi="Poppins" w:cs="Poppins"/>
          <w:noProof/>
        </w:rPr>
        <w:t>,</w:t>
      </w:r>
      <w:r w:rsidRPr="00ED1477">
        <w:rPr>
          <w:rFonts w:ascii="Poppins" w:hAnsi="Poppins" w:cs="Poppins"/>
          <w:noProof/>
        </w:rPr>
        <w:t xml:space="preserve"> co</w:t>
      </w:r>
      <w:r w:rsidR="003157B4">
        <w:rPr>
          <w:rFonts w:ascii="Poppins" w:hAnsi="Poppins" w:cs="Poppins"/>
          <w:noProof/>
        </w:rPr>
        <w:t>m</w:t>
      </w:r>
      <w:r w:rsidRPr="00ED1477">
        <w:rPr>
          <w:rFonts w:ascii="Poppins" w:hAnsi="Poppins" w:cs="Poppins"/>
          <w:noProof/>
        </w:rPr>
        <w:t xml:space="preserve"> a estrutura e os dados do banco de dados.</w:t>
      </w:r>
    </w:p>
    <w:p w14:paraId="76BAD83B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79DAC78A" w14:textId="68DA4BB9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 xml:space="preserve">3. Simulando uma </w:t>
      </w:r>
      <w:r w:rsidR="00A96EBC" w:rsidRPr="00ED1477">
        <w:rPr>
          <w:rFonts w:ascii="Poppins" w:hAnsi="Poppins" w:cs="Poppins"/>
          <w:b/>
          <w:bCs/>
          <w:noProof/>
        </w:rPr>
        <w:t>p</w:t>
      </w:r>
      <w:r w:rsidRPr="00ED1477">
        <w:rPr>
          <w:rFonts w:ascii="Poppins" w:hAnsi="Poppins" w:cs="Poppins"/>
          <w:b/>
          <w:bCs/>
          <w:noProof/>
        </w:rPr>
        <w:t xml:space="preserve">erda de </w:t>
      </w:r>
      <w:r w:rsidR="00A96EBC" w:rsidRPr="00ED1477">
        <w:rPr>
          <w:rFonts w:ascii="Poppins" w:hAnsi="Poppins" w:cs="Poppins"/>
          <w:b/>
          <w:bCs/>
          <w:noProof/>
        </w:rPr>
        <w:t>d</w:t>
      </w:r>
      <w:r w:rsidRPr="00ED1477">
        <w:rPr>
          <w:rFonts w:ascii="Poppins" w:hAnsi="Poppins" w:cs="Poppins"/>
          <w:b/>
          <w:bCs/>
          <w:noProof/>
        </w:rPr>
        <w:t>ados</w:t>
      </w:r>
    </w:p>
    <w:p w14:paraId="2721CA28" w14:textId="77777777" w:rsidR="007F7B93" w:rsidRPr="00ED1477" w:rsidRDefault="007F7B93" w:rsidP="00693D72">
      <w:pPr>
        <w:rPr>
          <w:rFonts w:ascii="Poppins" w:hAnsi="Poppins" w:cs="Poppins"/>
          <w:noProof/>
        </w:rPr>
      </w:pPr>
    </w:p>
    <w:p w14:paraId="5925FC08" w14:textId="54BE647C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Vamos agora simular uma situação em que os dados do banco de dados foram perdidos ou corrompidos, exigindo que você restaure o backup.</w:t>
      </w:r>
    </w:p>
    <w:p w14:paraId="7F3E9395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2142A556" w14:textId="0CFDEDDA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>Instruções</w:t>
      </w:r>
    </w:p>
    <w:p w14:paraId="7DA4F6E6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14CD9356" w14:textId="4877A9D1" w:rsidR="00693D72" w:rsidRPr="00ED1477" w:rsidRDefault="00693D72" w:rsidP="00637059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b/>
          <w:bCs/>
          <w:noProof/>
        </w:rPr>
        <w:t>Apague o banco de dados</w:t>
      </w:r>
      <w:r w:rsidRPr="00ED1477">
        <w:rPr>
          <w:rFonts w:ascii="Poppins" w:hAnsi="Poppins" w:cs="Poppins"/>
          <w:noProof/>
        </w:rPr>
        <w:t xml:space="preserve"> empresa_dados para simular a perda dos dados no MySQL.</w:t>
      </w:r>
    </w:p>
    <w:p w14:paraId="7ED100D7" w14:textId="77777777" w:rsidR="007F7B93" w:rsidRPr="00ED1477" w:rsidRDefault="007F7B93" w:rsidP="00693D72">
      <w:pPr>
        <w:rPr>
          <w:rFonts w:ascii="Poppins" w:hAnsi="Poppins" w:cs="Poppins"/>
          <w:noProof/>
        </w:rPr>
      </w:pPr>
    </w:p>
    <w:p w14:paraId="4C15319F" w14:textId="3CA0C5CC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DROP DATABASE empresa_dados;</w:t>
      </w:r>
    </w:p>
    <w:p w14:paraId="11451122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641D8A1C" w14:textId="50C317EB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 xml:space="preserve">4. Restaurando o </w:t>
      </w:r>
      <w:r w:rsidR="00A96EBC" w:rsidRPr="00ED1477">
        <w:rPr>
          <w:rFonts w:ascii="Poppins" w:hAnsi="Poppins" w:cs="Poppins"/>
          <w:b/>
          <w:bCs/>
          <w:noProof/>
        </w:rPr>
        <w:t>b</w:t>
      </w:r>
      <w:r w:rsidRPr="00ED1477">
        <w:rPr>
          <w:rFonts w:ascii="Poppins" w:hAnsi="Poppins" w:cs="Poppins"/>
          <w:b/>
          <w:bCs/>
          <w:noProof/>
        </w:rPr>
        <w:t xml:space="preserve">anco de </w:t>
      </w:r>
      <w:r w:rsidR="00A96EBC" w:rsidRPr="00ED1477">
        <w:rPr>
          <w:rFonts w:ascii="Poppins" w:hAnsi="Poppins" w:cs="Poppins"/>
          <w:b/>
          <w:bCs/>
          <w:noProof/>
        </w:rPr>
        <w:t>d</w:t>
      </w:r>
      <w:r w:rsidRPr="00ED1477">
        <w:rPr>
          <w:rFonts w:ascii="Poppins" w:hAnsi="Poppins" w:cs="Poppins"/>
          <w:b/>
          <w:bCs/>
          <w:noProof/>
        </w:rPr>
        <w:t>ados</w:t>
      </w:r>
    </w:p>
    <w:p w14:paraId="215F0137" w14:textId="77777777" w:rsidR="007F7B93" w:rsidRPr="00ED1477" w:rsidRDefault="007F7B93" w:rsidP="00693D72">
      <w:pPr>
        <w:rPr>
          <w:rFonts w:ascii="Poppins" w:hAnsi="Poppins" w:cs="Poppins"/>
          <w:noProof/>
        </w:rPr>
      </w:pPr>
    </w:p>
    <w:p w14:paraId="5C483CD8" w14:textId="3B21F920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Com o backup em mãos, você pode restaurar o banco de dados original a partir do arquivo .sql que foi gerado.</w:t>
      </w:r>
    </w:p>
    <w:p w14:paraId="53D1290E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5A532127" w14:textId="42465B1E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 xml:space="preserve">Comando para realizar a restauração </w:t>
      </w:r>
      <w:r w:rsidR="00A96EBC" w:rsidRPr="00ED1477">
        <w:rPr>
          <w:rFonts w:ascii="Poppins" w:hAnsi="Poppins" w:cs="Poppins"/>
          <w:b/>
          <w:bCs/>
          <w:noProof/>
        </w:rPr>
        <w:t>n</w:t>
      </w:r>
      <w:r w:rsidRPr="00ED1477">
        <w:rPr>
          <w:rFonts w:ascii="Poppins" w:hAnsi="Poppins" w:cs="Poppins"/>
          <w:b/>
          <w:bCs/>
          <w:noProof/>
        </w:rPr>
        <w:t>o prompt de comando</w:t>
      </w:r>
    </w:p>
    <w:p w14:paraId="7778E2BE" w14:textId="77777777" w:rsidR="007F7B93" w:rsidRPr="00ED1477" w:rsidRDefault="007F7B93" w:rsidP="00693D72">
      <w:pPr>
        <w:rPr>
          <w:rFonts w:ascii="Poppins" w:hAnsi="Poppins" w:cs="Poppins"/>
          <w:noProof/>
        </w:rPr>
      </w:pPr>
    </w:p>
    <w:p w14:paraId="2C0BA736" w14:textId="1A20CD83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mysql -u root -p &lt; backup_empresa_dados.sql</w:t>
      </w:r>
    </w:p>
    <w:p w14:paraId="4B6A0F32" w14:textId="77777777" w:rsidR="007F7B93" w:rsidRPr="00ED1477" w:rsidRDefault="007F7B93" w:rsidP="00693D72">
      <w:pPr>
        <w:rPr>
          <w:rFonts w:ascii="Poppins" w:hAnsi="Poppins" w:cs="Poppins"/>
          <w:noProof/>
        </w:rPr>
      </w:pPr>
    </w:p>
    <w:p w14:paraId="561A8142" w14:textId="0C18C435" w:rsidR="00693D72" w:rsidRPr="00ED1477" w:rsidRDefault="00693D72" w:rsidP="00637059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b/>
          <w:bCs/>
          <w:noProof/>
        </w:rPr>
        <w:t>Explicação</w:t>
      </w:r>
    </w:p>
    <w:p w14:paraId="51DD951F" w14:textId="5A04FADD" w:rsidR="00693D72" w:rsidRPr="00ED1477" w:rsidRDefault="00693D72" w:rsidP="00637059">
      <w:pPr>
        <w:numPr>
          <w:ilvl w:val="1"/>
          <w:numId w:val="5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mysql: </w:t>
      </w:r>
      <w:r w:rsidR="00EA62AF">
        <w:rPr>
          <w:rFonts w:ascii="Poppins" w:hAnsi="Poppins" w:cs="Poppins"/>
          <w:noProof/>
        </w:rPr>
        <w:t>u</w:t>
      </w:r>
      <w:r w:rsidRPr="00ED1477">
        <w:rPr>
          <w:rFonts w:ascii="Poppins" w:hAnsi="Poppins" w:cs="Poppins"/>
          <w:noProof/>
        </w:rPr>
        <w:t>tilitário do MySQL para executar comandos.</w:t>
      </w:r>
    </w:p>
    <w:p w14:paraId="3CAE9F6D" w14:textId="08AA32A4" w:rsidR="00693D72" w:rsidRPr="00ED1477" w:rsidRDefault="00693D72" w:rsidP="00637059">
      <w:pPr>
        <w:numPr>
          <w:ilvl w:val="1"/>
          <w:numId w:val="5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-u root: </w:t>
      </w:r>
      <w:r w:rsidR="00EA62AF">
        <w:rPr>
          <w:rFonts w:ascii="Poppins" w:hAnsi="Poppins" w:cs="Poppins"/>
          <w:noProof/>
        </w:rPr>
        <w:t>n</w:t>
      </w:r>
      <w:r w:rsidRPr="00ED1477">
        <w:rPr>
          <w:rFonts w:ascii="Poppins" w:hAnsi="Poppins" w:cs="Poppins"/>
          <w:noProof/>
        </w:rPr>
        <w:t>ome de usuário.</w:t>
      </w:r>
    </w:p>
    <w:p w14:paraId="1226F849" w14:textId="4241BCAC" w:rsidR="00693D72" w:rsidRPr="00ED1477" w:rsidRDefault="00693D72" w:rsidP="00637059">
      <w:pPr>
        <w:numPr>
          <w:ilvl w:val="1"/>
          <w:numId w:val="5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-p: </w:t>
      </w:r>
      <w:r w:rsidR="00EA62AF">
        <w:rPr>
          <w:rFonts w:ascii="Poppins" w:hAnsi="Poppins" w:cs="Poppins"/>
          <w:noProof/>
        </w:rPr>
        <w:t>s</w:t>
      </w:r>
      <w:r w:rsidRPr="00ED1477">
        <w:rPr>
          <w:rFonts w:ascii="Poppins" w:hAnsi="Poppins" w:cs="Poppins"/>
          <w:noProof/>
        </w:rPr>
        <w:t>olicita a senha do usuário.</w:t>
      </w:r>
    </w:p>
    <w:p w14:paraId="7C0FBA45" w14:textId="05B1792C" w:rsidR="00693D72" w:rsidRPr="00ED1477" w:rsidRDefault="00693D72" w:rsidP="00637059">
      <w:pPr>
        <w:numPr>
          <w:ilvl w:val="1"/>
          <w:numId w:val="5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&lt; backup_empresa_dados.sql: </w:t>
      </w:r>
      <w:r w:rsidR="00EA62AF">
        <w:rPr>
          <w:rFonts w:ascii="Poppins" w:hAnsi="Poppins" w:cs="Poppins"/>
          <w:noProof/>
        </w:rPr>
        <w:t>e</w:t>
      </w:r>
      <w:r w:rsidRPr="00ED1477">
        <w:rPr>
          <w:rFonts w:ascii="Poppins" w:hAnsi="Poppins" w:cs="Poppins"/>
          <w:noProof/>
        </w:rPr>
        <w:t>specifica que o comando deve ler o arquivo backup_empresa_dados.sql e restaurar o banco de dados.</w:t>
      </w:r>
    </w:p>
    <w:p w14:paraId="29754713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0269DA4A" w14:textId="14D6F113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 xml:space="preserve">Resultado </w:t>
      </w:r>
      <w:r w:rsidR="00A96EBC" w:rsidRPr="00ED1477">
        <w:rPr>
          <w:rFonts w:ascii="Poppins" w:hAnsi="Poppins" w:cs="Poppins"/>
          <w:b/>
          <w:bCs/>
          <w:noProof/>
        </w:rPr>
        <w:t>e</w:t>
      </w:r>
      <w:r w:rsidRPr="00ED1477">
        <w:rPr>
          <w:rFonts w:ascii="Poppins" w:hAnsi="Poppins" w:cs="Poppins"/>
          <w:b/>
          <w:bCs/>
          <w:noProof/>
        </w:rPr>
        <w:t>sperado</w:t>
      </w:r>
    </w:p>
    <w:p w14:paraId="5B116351" w14:textId="77777777" w:rsidR="007F7B93" w:rsidRPr="00ED1477" w:rsidRDefault="007F7B93" w:rsidP="00693D72">
      <w:pPr>
        <w:rPr>
          <w:rFonts w:ascii="Poppins" w:hAnsi="Poppins" w:cs="Poppins"/>
          <w:noProof/>
        </w:rPr>
      </w:pPr>
    </w:p>
    <w:p w14:paraId="31E7E7AE" w14:textId="6AA93766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 xml:space="preserve">O banco de dados empresa_dados será recriado com todas as tabelas e </w:t>
      </w:r>
      <w:r w:rsidR="003157B4">
        <w:rPr>
          <w:rFonts w:ascii="Poppins" w:hAnsi="Poppins" w:cs="Poppins"/>
          <w:noProof/>
        </w:rPr>
        <w:t xml:space="preserve">todos os </w:t>
      </w:r>
      <w:r w:rsidRPr="00ED1477">
        <w:rPr>
          <w:rFonts w:ascii="Poppins" w:hAnsi="Poppins" w:cs="Poppins"/>
          <w:noProof/>
        </w:rPr>
        <w:t>dados que estavam presentes no backup.</w:t>
      </w:r>
    </w:p>
    <w:p w14:paraId="5BCF217A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28AFCACB" w14:textId="26902DD6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 xml:space="preserve">5. Verificando a </w:t>
      </w:r>
      <w:r w:rsidR="00A96EBC" w:rsidRPr="00ED1477">
        <w:rPr>
          <w:rFonts w:ascii="Poppins" w:hAnsi="Poppins" w:cs="Poppins"/>
          <w:b/>
          <w:bCs/>
          <w:noProof/>
        </w:rPr>
        <w:t>r</w:t>
      </w:r>
      <w:r w:rsidRPr="00ED1477">
        <w:rPr>
          <w:rFonts w:ascii="Poppins" w:hAnsi="Poppins" w:cs="Poppins"/>
          <w:b/>
          <w:bCs/>
          <w:noProof/>
        </w:rPr>
        <w:t>estauração</w:t>
      </w:r>
    </w:p>
    <w:p w14:paraId="49076106" w14:textId="77777777" w:rsidR="007F7B93" w:rsidRPr="00ED1477" w:rsidRDefault="007F7B93" w:rsidP="00693D72">
      <w:pPr>
        <w:rPr>
          <w:rFonts w:ascii="Poppins" w:hAnsi="Poppins" w:cs="Poppins"/>
          <w:noProof/>
        </w:rPr>
      </w:pPr>
    </w:p>
    <w:p w14:paraId="7B038A49" w14:textId="780AFAC5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Após restaurar o banco de dados, verifique se os dados foram restaurados corretamente</w:t>
      </w:r>
      <w:r w:rsidR="004340D4" w:rsidRPr="00ED1477">
        <w:rPr>
          <w:rFonts w:ascii="Poppins" w:hAnsi="Poppins" w:cs="Poppins"/>
          <w:noProof/>
        </w:rPr>
        <w:t>,</w:t>
      </w:r>
      <w:r w:rsidRPr="00ED1477">
        <w:rPr>
          <w:rFonts w:ascii="Poppins" w:hAnsi="Poppins" w:cs="Poppins"/>
          <w:noProof/>
        </w:rPr>
        <w:t xml:space="preserve"> executando consultas SQL nas tabelas</w:t>
      </w:r>
      <w:r w:rsidR="00960A32">
        <w:rPr>
          <w:rFonts w:ascii="Poppins" w:hAnsi="Poppins" w:cs="Poppins"/>
          <w:noProof/>
        </w:rPr>
        <w:t xml:space="preserve"> de</w:t>
      </w:r>
      <w:r w:rsidRPr="00ED1477">
        <w:rPr>
          <w:rFonts w:ascii="Poppins" w:hAnsi="Poppins" w:cs="Poppins"/>
          <w:noProof/>
        </w:rPr>
        <w:t xml:space="preserve"> clientes e produtos para garantir que todos os registros </w:t>
      </w:r>
      <w:r w:rsidR="00A71F5D" w:rsidRPr="00ED1477">
        <w:rPr>
          <w:rFonts w:ascii="Poppins" w:hAnsi="Poppins" w:cs="Poppins"/>
          <w:noProof/>
        </w:rPr>
        <w:t xml:space="preserve">estejam </w:t>
      </w:r>
      <w:r w:rsidRPr="00ED1477">
        <w:rPr>
          <w:rFonts w:ascii="Poppins" w:hAnsi="Poppins" w:cs="Poppins"/>
          <w:noProof/>
        </w:rPr>
        <w:t>como antes.</w:t>
      </w:r>
    </w:p>
    <w:p w14:paraId="5E5F5063" w14:textId="77777777" w:rsidR="007F7B93" w:rsidRPr="00ED1477" w:rsidRDefault="007F7B93" w:rsidP="00693D72">
      <w:pPr>
        <w:rPr>
          <w:rFonts w:ascii="Poppins" w:hAnsi="Poppins" w:cs="Poppins"/>
          <w:b/>
          <w:bCs/>
          <w:noProof/>
        </w:rPr>
      </w:pPr>
    </w:p>
    <w:p w14:paraId="51DD09BB" w14:textId="14EB2FC9" w:rsidR="00693D72" w:rsidRPr="00ED1477" w:rsidRDefault="00693D72" w:rsidP="00693D72">
      <w:pPr>
        <w:rPr>
          <w:rFonts w:ascii="Poppins" w:hAnsi="Poppins" w:cs="Poppins"/>
          <w:b/>
          <w:bCs/>
          <w:noProof/>
        </w:rPr>
      </w:pPr>
      <w:r w:rsidRPr="00ED1477">
        <w:rPr>
          <w:rFonts w:ascii="Poppins" w:hAnsi="Poppins" w:cs="Poppins"/>
          <w:b/>
          <w:bCs/>
          <w:noProof/>
        </w:rPr>
        <w:t>Consulta para verificar os dados</w:t>
      </w:r>
    </w:p>
    <w:p w14:paraId="3743121F" w14:textId="007815E5" w:rsidR="00693D72" w:rsidRPr="00ED1477" w:rsidRDefault="00693D72" w:rsidP="00693D72">
      <w:pPr>
        <w:rPr>
          <w:rFonts w:ascii="Poppins" w:hAnsi="Poppins" w:cs="Poppins"/>
          <w:noProof/>
        </w:rPr>
      </w:pPr>
    </w:p>
    <w:p w14:paraId="231AF2C6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USE empresa_dados;</w:t>
      </w:r>
    </w:p>
    <w:p w14:paraId="5BE062A8" w14:textId="77777777" w:rsidR="00693D72" w:rsidRPr="00ED1477" w:rsidRDefault="00693D72" w:rsidP="00693D72">
      <w:pPr>
        <w:rPr>
          <w:rFonts w:ascii="Poppins" w:hAnsi="Poppins" w:cs="Poppins"/>
          <w:noProof/>
        </w:rPr>
      </w:pPr>
    </w:p>
    <w:p w14:paraId="4A35A0DF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-- Verificando os dados da tabela de clientes</w:t>
      </w:r>
    </w:p>
    <w:p w14:paraId="06695CB0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SELECT * FROM clientes;</w:t>
      </w:r>
    </w:p>
    <w:p w14:paraId="13157EF7" w14:textId="77777777" w:rsidR="00693D72" w:rsidRPr="00ED1477" w:rsidRDefault="00693D72" w:rsidP="00693D72">
      <w:pPr>
        <w:rPr>
          <w:rFonts w:ascii="Poppins" w:hAnsi="Poppins" w:cs="Poppins"/>
          <w:noProof/>
        </w:rPr>
      </w:pPr>
    </w:p>
    <w:p w14:paraId="3AB497F5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-- Verificando os dados da tabela de produtos</w:t>
      </w:r>
    </w:p>
    <w:p w14:paraId="3D365DC2" w14:textId="77777777" w:rsidR="00693D72" w:rsidRPr="00ED1477" w:rsidRDefault="00693D72" w:rsidP="00693D72">
      <w:p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lastRenderedPageBreak/>
        <w:t>SELECT * FROM produtos;</w:t>
      </w:r>
    </w:p>
    <w:p w14:paraId="3B476366" w14:textId="77777777" w:rsidR="007F7B93" w:rsidRPr="00ED1477" w:rsidRDefault="007F7B93" w:rsidP="00693D72">
      <w:pPr>
        <w:rPr>
          <w:rFonts w:ascii="Poppins" w:hAnsi="Poppins" w:cs="Poppins"/>
          <w:noProof/>
        </w:rPr>
      </w:pPr>
    </w:p>
    <w:p w14:paraId="69B7A774" w14:textId="1D94E93E" w:rsidR="00693D72" w:rsidRPr="00ED1477" w:rsidRDefault="00693D72" w:rsidP="00637059">
      <w:pPr>
        <w:numPr>
          <w:ilvl w:val="0"/>
          <w:numId w:val="6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b/>
          <w:bCs/>
          <w:noProof/>
        </w:rPr>
        <w:t>Explicação</w:t>
      </w:r>
    </w:p>
    <w:p w14:paraId="459FEE06" w14:textId="17715BF6" w:rsidR="00693D72" w:rsidRPr="00ED1477" w:rsidRDefault="00693D72" w:rsidP="00637059">
      <w:pPr>
        <w:numPr>
          <w:ilvl w:val="1"/>
          <w:numId w:val="6"/>
        </w:numPr>
        <w:rPr>
          <w:rFonts w:ascii="Poppins" w:hAnsi="Poppins" w:cs="Poppins"/>
          <w:noProof/>
        </w:rPr>
      </w:pPr>
      <w:r w:rsidRPr="00ED1477">
        <w:rPr>
          <w:rFonts w:ascii="Poppins" w:hAnsi="Poppins" w:cs="Poppins"/>
          <w:noProof/>
        </w:rPr>
        <w:t>Ao executar as consultas SELECT * FROM, você deve v</w:t>
      </w:r>
      <w:r w:rsidR="003157B4">
        <w:rPr>
          <w:rFonts w:ascii="Poppins" w:hAnsi="Poppins" w:cs="Poppins"/>
          <w:noProof/>
        </w:rPr>
        <w:t>isualiza</w:t>
      </w:r>
      <w:r w:rsidRPr="00ED1477">
        <w:rPr>
          <w:rFonts w:ascii="Poppins" w:hAnsi="Poppins" w:cs="Poppins"/>
          <w:noProof/>
        </w:rPr>
        <w:t>r os dados que estavam nas tabelas antes de simular a perda de dados.</w:t>
      </w:r>
    </w:p>
    <w:p w14:paraId="7EC1872C" w14:textId="4761D87B" w:rsidR="00161B7B" w:rsidRPr="00ED1477" w:rsidRDefault="00161B7B" w:rsidP="004E6BC3">
      <w:pPr>
        <w:pStyle w:val="PargrafodaLista"/>
        <w:spacing w:line="276" w:lineRule="auto"/>
        <w:rPr>
          <w:rFonts w:ascii="Poppins" w:hAnsi="Poppins" w:cs="Poppins"/>
          <w:noProof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7E00CC" w:rsidRPr="00ED1477" w14:paraId="64E80386" w14:textId="77777777" w:rsidTr="007F7B93">
        <w:tc>
          <w:tcPr>
            <w:tcW w:w="8919" w:type="dxa"/>
          </w:tcPr>
          <w:p w14:paraId="4554E528" w14:textId="77777777" w:rsidR="007401C8" w:rsidRPr="00ED1477" w:rsidRDefault="007401C8" w:rsidP="004A4CC3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7E00CC" w:rsidRPr="00ED1477" w14:paraId="1E5BC7FF" w14:textId="77777777" w:rsidTr="007F7B93">
        <w:tc>
          <w:tcPr>
            <w:tcW w:w="8919" w:type="dxa"/>
          </w:tcPr>
          <w:p w14:paraId="33DC1D46" w14:textId="77777777" w:rsidR="007E00CC" w:rsidRPr="00ED1477" w:rsidRDefault="007E00CC" w:rsidP="004A4CC3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7E00CC" w:rsidRPr="00ED1477" w14:paraId="1BE78F7A" w14:textId="77777777" w:rsidTr="007F7B93">
        <w:tc>
          <w:tcPr>
            <w:tcW w:w="8919" w:type="dxa"/>
          </w:tcPr>
          <w:p w14:paraId="421432A4" w14:textId="77777777" w:rsidR="007E00CC" w:rsidRPr="00ED1477" w:rsidRDefault="007E00CC" w:rsidP="004A4CC3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7E00CC" w:rsidRPr="00ED1477" w14:paraId="2021967A" w14:textId="77777777" w:rsidTr="007F7B93">
        <w:tc>
          <w:tcPr>
            <w:tcW w:w="8919" w:type="dxa"/>
          </w:tcPr>
          <w:p w14:paraId="1D780341" w14:textId="77777777" w:rsidR="007E00CC" w:rsidRPr="00ED1477" w:rsidRDefault="007E00CC" w:rsidP="004A4CC3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7E00CC" w:rsidRPr="00ED1477" w14:paraId="0299CCF2" w14:textId="77777777" w:rsidTr="007F7B93">
        <w:tc>
          <w:tcPr>
            <w:tcW w:w="8919" w:type="dxa"/>
          </w:tcPr>
          <w:p w14:paraId="43969332" w14:textId="77777777" w:rsidR="007E00CC" w:rsidRPr="00ED1477" w:rsidRDefault="007E00CC" w:rsidP="004A4CC3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7E00CC" w:rsidRPr="00ED1477" w14:paraId="08773154" w14:textId="77777777" w:rsidTr="007F7B93">
        <w:tc>
          <w:tcPr>
            <w:tcW w:w="8919" w:type="dxa"/>
          </w:tcPr>
          <w:p w14:paraId="615802FB" w14:textId="77777777" w:rsidR="007E00CC" w:rsidRPr="00ED1477" w:rsidRDefault="007E00CC" w:rsidP="004A4CC3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727F86" w:rsidRPr="00ED1477" w14:paraId="68A19871" w14:textId="77777777" w:rsidTr="007F7B93">
        <w:tc>
          <w:tcPr>
            <w:tcW w:w="8919" w:type="dxa"/>
          </w:tcPr>
          <w:p w14:paraId="5FAC1B56" w14:textId="77777777" w:rsidR="00727F86" w:rsidRPr="00ED1477" w:rsidRDefault="00727F86" w:rsidP="00727F86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727F86" w:rsidRPr="00ED1477" w14:paraId="41244A52" w14:textId="77777777" w:rsidTr="007F7B93">
        <w:tc>
          <w:tcPr>
            <w:tcW w:w="8919" w:type="dxa"/>
          </w:tcPr>
          <w:p w14:paraId="1A621DF7" w14:textId="77777777" w:rsidR="00727F86" w:rsidRPr="00ED1477" w:rsidRDefault="00727F86" w:rsidP="00727F86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</w:tbl>
    <w:p w14:paraId="55C04BA1" w14:textId="77777777" w:rsidR="007E00CC" w:rsidRPr="00ED1477" w:rsidRDefault="007E00CC" w:rsidP="007E00CC">
      <w:pPr>
        <w:spacing w:line="276" w:lineRule="auto"/>
        <w:rPr>
          <w:rFonts w:ascii="Poppins" w:hAnsi="Poppins" w:cs="Poppins"/>
          <w:noProof/>
          <w:color w:val="000000" w:themeColor="text1"/>
          <w:sz w:val="16"/>
          <w:szCs w:val="16"/>
        </w:rPr>
      </w:pPr>
    </w:p>
    <w:sectPr w:rsidR="007E00CC" w:rsidRPr="00ED1477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5AF28" w14:textId="77777777" w:rsidR="00C82276" w:rsidRDefault="00C82276">
      <w:r>
        <w:separator/>
      </w:r>
    </w:p>
  </w:endnote>
  <w:endnote w:type="continuationSeparator" w:id="0">
    <w:p w14:paraId="18BDB008" w14:textId="77777777" w:rsidR="00C82276" w:rsidRDefault="00C82276">
      <w:r>
        <w:continuationSeparator/>
      </w:r>
    </w:p>
  </w:endnote>
  <w:endnote w:type="continuationNotice" w:id="1">
    <w:p w14:paraId="4930A7FF" w14:textId="77777777" w:rsidR="00C82276" w:rsidRDefault="00C822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1C2F7F90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</w:t>
            </w:r>
            <w:r w:rsidR="005F778B">
              <w:rPr>
                <w:rFonts w:ascii="Poppins" w:hAnsi="Poppins" w:cs="Poppins"/>
                <w:sz w:val="20"/>
                <w:szCs w:val="20"/>
              </w:rPr>
              <w:t>4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5F778B">
              <w:rPr>
                <w:rFonts w:ascii="Poppins" w:hAnsi="Poppins" w:cs="Poppins"/>
                <w:sz w:val="20"/>
                <w:szCs w:val="20"/>
              </w:rPr>
              <w:t>C4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5B944" w14:textId="77777777" w:rsidR="00C82276" w:rsidRDefault="00C82276">
      <w:r>
        <w:separator/>
      </w:r>
    </w:p>
  </w:footnote>
  <w:footnote w:type="continuationSeparator" w:id="0">
    <w:p w14:paraId="1D7A09BF" w14:textId="77777777" w:rsidR="00C82276" w:rsidRDefault="00C82276">
      <w:r>
        <w:continuationSeparator/>
      </w:r>
    </w:p>
  </w:footnote>
  <w:footnote w:type="continuationNotice" w:id="1">
    <w:p w14:paraId="0F2C1276" w14:textId="77777777" w:rsidR="00C82276" w:rsidRDefault="00C822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07429449" w:rsidR="00E227A8" w:rsidRDefault="005E3973" w:rsidP="00E227A8">
    <w:pPr>
      <w:pStyle w:val="Cabealho"/>
      <w:jc w:val="right"/>
    </w:pPr>
    <w:r>
      <w:rPr>
        <w:noProof/>
      </w:rPr>
      <w:drawing>
        <wp:inline distT="0" distB="0" distL="0" distR="0" wp14:anchorId="203F6A3F" wp14:editId="07D55ADD">
          <wp:extent cx="1879203" cy="846001"/>
          <wp:effectExtent l="0" t="0" r="6985" b="0"/>
          <wp:docPr id="840763783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076378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90F"/>
    <w:multiLevelType w:val="multilevel"/>
    <w:tmpl w:val="6310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36689"/>
    <w:multiLevelType w:val="multilevel"/>
    <w:tmpl w:val="DCFA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88512B"/>
    <w:multiLevelType w:val="multilevel"/>
    <w:tmpl w:val="55F8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F7C26"/>
    <w:multiLevelType w:val="multilevel"/>
    <w:tmpl w:val="10F0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60000"/>
    <w:multiLevelType w:val="multilevel"/>
    <w:tmpl w:val="5304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636A6"/>
    <w:multiLevelType w:val="multilevel"/>
    <w:tmpl w:val="99E6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480868">
    <w:abstractNumId w:val="1"/>
  </w:num>
  <w:num w:numId="2" w16cid:durableId="1451781864">
    <w:abstractNumId w:val="2"/>
  </w:num>
  <w:num w:numId="3" w16cid:durableId="416757253">
    <w:abstractNumId w:val="5"/>
  </w:num>
  <w:num w:numId="4" w16cid:durableId="653680199">
    <w:abstractNumId w:val="3"/>
  </w:num>
  <w:num w:numId="5" w16cid:durableId="1561553070">
    <w:abstractNumId w:val="0"/>
  </w:num>
  <w:num w:numId="6" w16cid:durableId="1193155261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6376"/>
    <w:rsid w:val="00012647"/>
    <w:rsid w:val="00016193"/>
    <w:rsid w:val="0002180F"/>
    <w:rsid w:val="000278D8"/>
    <w:rsid w:val="00040435"/>
    <w:rsid w:val="00087E05"/>
    <w:rsid w:val="00093C5A"/>
    <w:rsid w:val="000A4E65"/>
    <w:rsid w:val="000C023F"/>
    <w:rsid w:val="000C6619"/>
    <w:rsid w:val="000D2452"/>
    <w:rsid w:val="000D596E"/>
    <w:rsid w:val="000D61BD"/>
    <w:rsid w:val="000D7203"/>
    <w:rsid w:val="000F7DE9"/>
    <w:rsid w:val="0011088E"/>
    <w:rsid w:val="00124756"/>
    <w:rsid w:val="00131E78"/>
    <w:rsid w:val="00155322"/>
    <w:rsid w:val="00160195"/>
    <w:rsid w:val="00161B7B"/>
    <w:rsid w:val="00177795"/>
    <w:rsid w:val="0018726C"/>
    <w:rsid w:val="001904F2"/>
    <w:rsid w:val="001916A7"/>
    <w:rsid w:val="001A2D86"/>
    <w:rsid w:val="001A32C9"/>
    <w:rsid w:val="001C335A"/>
    <w:rsid w:val="001C5728"/>
    <w:rsid w:val="001E5998"/>
    <w:rsid w:val="001E7BC0"/>
    <w:rsid w:val="001F1B28"/>
    <w:rsid w:val="001F63E7"/>
    <w:rsid w:val="00206FEB"/>
    <w:rsid w:val="00230E6C"/>
    <w:rsid w:val="002344C7"/>
    <w:rsid w:val="0023450C"/>
    <w:rsid w:val="002372B1"/>
    <w:rsid w:val="00241009"/>
    <w:rsid w:val="00243B70"/>
    <w:rsid w:val="00245E51"/>
    <w:rsid w:val="00252F67"/>
    <w:rsid w:val="00256D8D"/>
    <w:rsid w:val="00262C45"/>
    <w:rsid w:val="002632D3"/>
    <w:rsid w:val="00264B6B"/>
    <w:rsid w:val="00265DC0"/>
    <w:rsid w:val="0028307E"/>
    <w:rsid w:val="00285553"/>
    <w:rsid w:val="0028620F"/>
    <w:rsid w:val="00292C34"/>
    <w:rsid w:val="002A7528"/>
    <w:rsid w:val="002B218F"/>
    <w:rsid w:val="002B24DB"/>
    <w:rsid w:val="002C6EC9"/>
    <w:rsid w:val="002D1A6D"/>
    <w:rsid w:val="002D51E3"/>
    <w:rsid w:val="002D6138"/>
    <w:rsid w:val="002E18AA"/>
    <w:rsid w:val="002E6314"/>
    <w:rsid w:val="003009B4"/>
    <w:rsid w:val="003020DC"/>
    <w:rsid w:val="003031BD"/>
    <w:rsid w:val="00305A1D"/>
    <w:rsid w:val="00310936"/>
    <w:rsid w:val="003151FA"/>
    <w:rsid w:val="003157B4"/>
    <w:rsid w:val="003365AE"/>
    <w:rsid w:val="00340A52"/>
    <w:rsid w:val="0034522C"/>
    <w:rsid w:val="00355DE5"/>
    <w:rsid w:val="00367C72"/>
    <w:rsid w:val="00382FF5"/>
    <w:rsid w:val="00390195"/>
    <w:rsid w:val="003C032E"/>
    <w:rsid w:val="003D71CA"/>
    <w:rsid w:val="003F2E30"/>
    <w:rsid w:val="00413351"/>
    <w:rsid w:val="004340D4"/>
    <w:rsid w:val="00452F49"/>
    <w:rsid w:val="00454835"/>
    <w:rsid w:val="00464B32"/>
    <w:rsid w:val="00465B7C"/>
    <w:rsid w:val="004852FC"/>
    <w:rsid w:val="00491C71"/>
    <w:rsid w:val="00493B10"/>
    <w:rsid w:val="00496DE5"/>
    <w:rsid w:val="004A02FC"/>
    <w:rsid w:val="004B66A3"/>
    <w:rsid w:val="004C18FB"/>
    <w:rsid w:val="004D1374"/>
    <w:rsid w:val="004E6BC3"/>
    <w:rsid w:val="004E713D"/>
    <w:rsid w:val="004E73B9"/>
    <w:rsid w:val="00511142"/>
    <w:rsid w:val="0054587F"/>
    <w:rsid w:val="0054619B"/>
    <w:rsid w:val="005517B2"/>
    <w:rsid w:val="00585F34"/>
    <w:rsid w:val="005A5A09"/>
    <w:rsid w:val="005C53D4"/>
    <w:rsid w:val="005E1E05"/>
    <w:rsid w:val="005E3973"/>
    <w:rsid w:val="005E4165"/>
    <w:rsid w:val="005F4B6A"/>
    <w:rsid w:val="005F74BB"/>
    <w:rsid w:val="005F778B"/>
    <w:rsid w:val="0060776C"/>
    <w:rsid w:val="0061562C"/>
    <w:rsid w:val="0063273B"/>
    <w:rsid w:val="00637059"/>
    <w:rsid w:val="00646214"/>
    <w:rsid w:val="00654FFD"/>
    <w:rsid w:val="006703F8"/>
    <w:rsid w:val="00673A3F"/>
    <w:rsid w:val="006761D5"/>
    <w:rsid w:val="00676B29"/>
    <w:rsid w:val="00684F7E"/>
    <w:rsid w:val="00693D72"/>
    <w:rsid w:val="00696811"/>
    <w:rsid w:val="006A0B21"/>
    <w:rsid w:val="006A6810"/>
    <w:rsid w:val="006B3AE9"/>
    <w:rsid w:val="006D04F2"/>
    <w:rsid w:val="0070021D"/>
    <w:rsid w:val="007139E5"/>
    <w:rsid w:val="00723D5E"/>
    <w:rsid w:val="00727F86"/>
    <w:rsid w:val="00734CE7"/>
    <w:rsid w:val="007401C8"/>
    <w:rsid w:val="007671B4"/>
    <w:rsid w:val="00773A8C"/>
    <w:rsid w:val="0078262D"/>
    <w:rsid w:val="00790AC9"/>
    <w:rsid w:val="00792A6D"/>
    <w:rsid w:val="00797D2C"/>
    <w:rsid w:val="007A7000"/>
    <w:rsid w:val="007B6ABF"/>
    <w:rsid w:val="007C2269"/>
    <w:rsid w:val="007D6D3F"/>
    <w:rsid w:val="007E00CC"/>
    <w:rsid w:val="007E49FC"/>
    <w:rsid w:val="007F5BF9"/>
    <w:rsid w:val="007F7B93"/>
    <w:rsid w:val="0080179B"/>
    <w:rsid w:val="00814E58"/>
    <w:rsid w:val="008343FE"/>
    <w:rsid w:val="0083474B"/>
    <w:rsid w:val="00841D59"/>
    <w:rsid w:val="00842F1A"/>
    <w:rsid w:val="00851368"/>
    <w:rsid w:val="0085229C"/>
    <w:rsid w:val="008708BF"/>
    <w:rsid w:val="00875DD6"/>
    <w:rsid w:val="00880CA0"/>
    <w:rsid w:val="008925A9"/>
    <w:rsid w:val="00896814"/>
    <w:rsid w:val="00897335"/>
    <w:rsid w:val="008A031A"/>
    <w:rsid w:val="008B1035"/>
    <w:rsid w:val="008B4C24"/>
    <w:rsid w:val="008C73CA"/>
    <w:rsid w:val="008F5546"/>
    <w:rsid w:val="008F775A"/>
    <w:rsid w:val="00915957"/>
    <w:rsid w:val="009212FB"/>
    <w:rsid w:val="009251FE"/>
    <w:rsid w:val="0092769D"/>
    <w:rsid w:val="00933B18"/>
    <w:rsid w:val="00934F66"/>
    <w:rsid w:val="009465D0"/>
    <w:rsid w:val="00960A32"/>
    <w:rsid w:val="00966015"/>
    <w:rsid w:val="009673B9"/>
    <w:rsid w:val="009774D8"/>
    <w:rsid w:val="00986428"/>
    <w:rsid w:val="009B33B6"/>
    <w:rsid w:val="009C190E"/>
    <w:rsid w:val="009C68C8"/>
    <w:rsid w:val="009D50D9"/>
    <w:rsid w:val="009E4419"/>
    <w:rsid w:val="00A06679"/>
    <w:rsid w:val="00A116AB"/>
    <w:rsid w:val="00A15FA7"/>
    <w:rsid w:val="00A30744"/>
    <w:rsid w:val="00A46118"/>
    <w:rsid w:val="00A53F77"/>
    <w:rsid w:val="00A55D43"/>
    <w:rsid w:val="00A71F5D"/>
    <w:rsid w:val="00A85F55"/>
    <w:rsid w:val="00A96C25"/>
    <w:rsid w:val="00A96EBC"/>
    <w:rsid w:val="00AA60A0"/>
    <w:rsid w:val="00AC40EF"/>
    <w:rsid w:val="00AD78A6"/>
    <w:rsid w:val="00AE2AD1"/>
    <w:rsid w:val="00AE55B2"/>
    <w:rsid w:val="00B0799B"/>
    <w:rsid w:val="00B21362"/>
    <w:rsid w:val="00B45591"/>
    <w:rsid w:val="00B742A7"/>
    <w:rsid w:val="00B937A3"/>
    <w:rsid w:val="00B97A80"/>
    <w:rsid w:val="00BA591F"/>
    <w:rsid w:val="00BA6A76"/>
    <w:rsid w:val="00BB6AA4"/>
    <w:rsid w:val="00BD14A2"/>
    <w:rsid w:val="00BD69A9"/>
    <w:rsid w:val="00BE565B"/>
    <w:rsid w:val="00BF1138"/>
    <w:rsid w:val="00C0507D"/>
    <w:rsid w:val="00C11B3D"/>
    <w:rsid w:val="00C12E4A"/>
    <w:rsid w:val="00C42339"/>
    <w:rsid w:val="00C4723D"/>
    <w:rsid w:val="00C6070E"/>
    <w:rsid w:val="00C62CE1"/>
    <w:rsid w:val="00C81219"/>
    <w:rsid w:val="00C82276"/>
    <w:rsid w:val="00C8543F"/>
    <w:rsid w:val="00C857F9"/>
    <w:rsid w:val="00C923DC"/>
    <w:rsid w:val="00C96A8D"/>
    <w:rsid w:val="00C96C9C"/>
    <w:rsid w:val="00CA0628"/>
    <w:rsid w:val="00CA4523"/>
    <w:rsid w:val="00CC29DE"/>
    <w:rsid w:val="00CC2A45"/>
    <w:rsid w:val="00CE0746"/>
    <w:rsid w:val="00CE5282"/>
    <w:rsid w:val="00CF76E4"/>
    <w:rsid w:val="00D03B93"/>
    <w:rsid w:val="00D04488"/>
    <w:rsid w:val="00D05B9C"/>
    <w:rsid w:val="00D20676"/>
    <w:rsid w:val="00D20A28"/>
    <w:rsid w:val="00D27938"/>
    <w:rsid w:val="00D32DD1"/>
    <w:rsid w:val="00D430DF"/>
    <w:rsid w:val="00D44249"/>
    <w:rsid w:val="00D51D5F"/>
    <w:rsid w:val="00D55075"/>
    <w:rsid w:val="00D553AB"/>
    <w:rsid w:val="00D56E09"/>
    <w:rsid w:val="00D61A8F"/>
    <w:rsid w:val="00D77BD8"/>
    <w:rsid w:val="00D86FCC"/>
    <w:rsid w:val="00D948D8"/>
    <w:rsid w:val="00DB514F"/>
    <w:rsid w:val="00DD5204"/>
    <w:rsid w:val="00DD54EC"/>
    <w:rsid w:val="00DE0423"/>
    <w:rsid w:val="00DE0C0D"/>
    <w:rsid w:val="00DE328E"/>
    <w:rsid w:val="00DF0516"/>
    <w:rsid w:val="00DF44E8"/>
    <w:rsid w:val="00DF541C"/>
    <w:rsid w:val="00E06744"/>
    <w:rsid w:val="00E10D86"/>
    <w:rsid w:val="00E16974"/>
    <w:rsid w:val="00E227A8"/>
    <w:rsid w:val="00E255E5"/>
    <w:rsid w:val="00E31B8F"/>
    <w:rsid w:val="00E36169"/>
    <w:rsid w:val="00E400A6"/>
    <w:rsid w:val="00E6016A"/>
    <w:rsid w:val="00E7168F"/>
    <w:rsid w:val="00E71901"/>
    <w:rsid w:val="00E73E76"/>
    <w:rsid w:val="00E77AF3"/>
    <w:rsid w:val="00E96D8F"/>
    <w:rsid w:val="00EA1F42"/>
    <w:rsid w:val="00EA3B37"/>
    <w:rsid w:val="00EA62AF"/>
    <w:rsid w:val="00ED1477"/>
    <w:rsid w:val="00EF3853"/>
    <w:rsid w:val="00EF47B1"/>
    <w:rsid w:val="00EF4AFE"/>
    <w:rsid w:val="00F044D7"/>
    <w:rsid w:val="00F26F13"/>
    <w:rsid w:val="00F361D3"/>
    <w:rsid w:val="00F472E5"/>
    <w:rsid w:val="00F51FEF"/>
    <w:rsid w:val="00F52AA0"/>
    <w:rsid w:val="00F57059"/>
    <w:rsid w:val="00F72B4F"/>
    <w:rsid w:val="00F8133C"/>
    <w:rsid w:val="00F91D6C"/>
    <w:rsid w:val="00F96123"/>
    <w:rsid w:val="00FA6CC0"/>
    <w:rsid w:val="00FB1878"/>
    <w:rsid w:val="00FB62CF"/>
    <w:rsid w:val="00FB68C7"/>
    <w:rsid w:val="00FD5255"/>
    <w:rsid w:val="00FD7F1E"/>
    <w:rsid w:val="00FE3EFA"/>
    <w:rsid w:val="00FE79CC"/>
    <w:rsid w:val="00FF3340"/>
    <w:rsid w:val="00FF3ECB"/>
    <w:rsid w:val="23C28A9F"/>
    <w:rsid w:val="4E825CC0"/>
    <w:rsid w:val="6D31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</TotalTime>
  <Pages>5</Pages>
  <Words>677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Paulo Sérgio Carvalho</cp:lastModifiedBy>
  <cp:revision>2</cp:revision>
  <cp:lastPrinted>2006-08-31T06:40:00Z</cp:lastPrinted>
  <dcterms:created xsi:type="dcterms:W3CDTF">2026-03-17T19:21:00Z</dcterms:created>
  <dcterms:modified xsi:type="dcterms:W3CDTF">2026-03-17T19:21:00Z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